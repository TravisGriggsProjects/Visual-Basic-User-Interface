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7C55A" w14:textId="56B730BE" w:rsidR="00161C0E" w:rsidRPr="008D2C90" w:rsidRDefault="008D2C90" w:rsidP="00996142">
      <w:pPr>
        <w:jc w:val="right"/>
        <w:rPr>
          <w:b/>
          <w:sz w:val="22"/>
          <w:szCs w:val="22"/>
        </w:rPr>
      </w:pPr>
      <w:r w:rsidRPr="008D2C90">
        <w:rPr>
          <w:b/>
          <w:sz w:val="22"/>
          <w:szCs w:val="22"/>
        </w:rPr>
        <w:t>Name</w:t>
      </w:r>
      <w:r w:rsidR="004F7A56" w:rsidRPr="008D2C90">
        <w:rPr>
          <w:b/>
          <w:sz w:val="22"/>
          <w:szCs w:val="22"/>
        </w:rPr>
        <w:t xml:space="preserve">: </w:t>
      </w:r>
      <w:r w:rsidR="00996142">
        <w:rPr>
          <w:b/>
          <w:sz w:val="22"/>
          <w:szCs w:val="22"/>
        </w:rPr>
        <w:t>Travis Griggs</w:t>
      </w:r>
    </w:p>
    <w:p w14:paraId="546AF625" w14:textId="77777777" w:rsidR="005966FB" w:rsidRDefault="005966FB" w:rsidP="005966FB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Arial Black" w:hAnsi="Arial Black"/>
          <w:sz w:val="22"/>
          <w:szCs w:val="22"/>
          <w:lang w:val="en-AU"/>
        </w:rPr>
      </w:pPr>
      <w:r w:rsidRPr="000A3705">
        <w:rPr>
          <w:rFonts w:ascii="Arial Black" w:hAnsi="Arial Black"/>
          <w:sz w:val="22"/>
          <w:szCs w:val="22"/>
          <w:lang w:val="en-AU"/>
        </w:rPr>
        <w:t xml:space="preserve">Object, </w:t>
      </w:r>
      <w:r>
        <w:rPr>
          <w:rFonts w:ascii="Arial Black" w:hAnsi="Arial Black"/>
          <w:sz w:val="22"/>
          <w:szCs w:val="22"/>
          <w:lang w:val="en-AU"/>
        </w:rPr>
        <w:t>Method</w:t>
      </w:r>
      <w:r w:rsidRPr="000A3705">
        <w:rPr>
          <w:rFonts w:ascii="Arial Black" w:hAnsi="Arial Black"/>
          <w:sz w:val="22"/>
          <w:szCs w:val="22"/>
          <w:lang w:val="en-AU"/>
        </w:rPr>
        <w:t>, Action</w:t>
      </w:r>
      <w:r>
        <w:rPr>
          <w:rFonts w:ascii="Arial Black" w:hAnsi="Arial Black"/>
          <w:sz w:val="22"/>
          <w:szCs w:val="22"/>
          <w:lang w:val="en-AU"/>
        </w:rPr>
        <w:t>/Pseudocode</w:t>
      </w:r>
      <w:r w:rsidRPr="000A3705">
        <w:rPr>
          <w:rFonts w:ascii="Arial Black" w:hAnsi="Arial Black"/>
          <w:sz w:val="22"/>
          <w:szCs w:val="22"/>
          <w:lang w:val="en-AU"/>
        </w:rPr>
        <w:t xml:space="preserve"> (</w:t>
      </w:r>
      <w:r>
        <w:rPr>
          <w:rFonts w:ascii="Arial Black" w:hAnsi="Arial Black"/>
          <w:sz w:val="22"/>
          <w:szCs w:val="22"/>
          <w:lang w:val="en-AU"/>
        </w:rPr>
        <w:t>MAP</w:t>
      </w:r>
      <w:r w:rsidRPr="000A3705">
        <w:rPr>
          <w:rFonts w:ascii="Arial Black" w:hAnsi="Arial Black"/>
          <w:sz w:val="22"/>
          <w:szCs w:val="22"/>
          <w:lang w:val="en-AU"/>
        </w:rPr>
        <w:t xml:space="preserve">) Plan </w:t>
      </w:r>
    </w:p>
    <w:p w14:paraId="2671CB3A" w14:textId="77777777" w:rsidR="005966FB" w:rsidRPr="000A3705" w:rsidRDefault="005966FB" w:rsidP="005966FB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rPr>
          <w:rFonts w:ascii="Arial Black" w:hAnsi="Arial Black"/>
          <w:sz w:val="22"/>
          <w:szCs w:val="22"/>
          <w:lang w:val="en-AU"/>
        </w:rPr>
      </w:pPr>
    </w:p>
    <w:tbl>
      <w:tblPr>
        <w:tblW w:w="9558" w:type="dxa"/>
        <w:tblLayout w:type="fixed"/>
        <w:tblLook w:val="0000" w:firstRow="0" w:lastRow="0" w:firstColumn="0" w:lastColumn="0" w:noHBand="0" w:noVBand="0"/>
      </w:tblPr>
      <w:tblGrid>
        <w:gridCol w:w="1908"/>
        <w:gridCol w:w="2337"/>
        <w:gridCol w:w="5313"/>
      </w:tblGrid>
      <w:tr w:rsidR="00161C0E" w14:paraId="6BA4BCA2" w14:textId="77777777" w:rsidTr="00996142"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7" w:color="auto" w:fill="auto"/>
          </w:tcPr>
          <w:p w14:paraId="768E251E" w14:textId="77777777" w:rsidR="00161C0E" w:rsidRDefault="00161C0E" w:rsidP="00D6159F">
            <w:pPr>
              <w:jc w:val="center"/>
              <w:rPr>
                <w:b/>
                <w:color w:val="000000"/>
                <w:sz w:val="24"/>
              </w:rPr>
            </w:pPr>
            <w:r>
              <w:rPr>
                <w:b/>
                <w:color w:val="000000"/>
                <w:sz w:val="24"/>
              </w:rPr>
              <w:t>Object</w:t>
            </w:r>
          </w:p>
          <w:p w14:paraId="4632E0D1" w14:textId="77777777" w:rsidR="00D6159F" w:rsidRDefault="00D6159F" w:rsidP="00D6159F">
            <w:pPr>
              <w:jc w:val="center"/>
              <w:rPr>
                <w:b/>
                <w:color w:val="000000"/>
                <w:sz w:val="24"/>
              </w:rPr>
            </w:pPr>
          </w:p>
        </w:tc>
        <w:tc>
          <w:tcPr>
            <w:tcW w:w="23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7" w:color="auto" w:fill="auto"/>
          </w:tcPr>
          <w:p w14:paraId="28E78194" w14:textId="77777777" w:rsidR="00D6159F" w:rsidRDefault="005966FB" w:rsidP="00D6159F">
            <w:pPr>
              <w:jc w:val="center"/>
              <w:rPr>
                <w:b/>
                <w:color w:val="000000"/>
                <w:sz w:val="24"/>
              </w:rPr>
            </w:pPr>
            <w:r>
              <w:rPr>
                <w:b/>
                <w:color w:val="000000"/>
                <w:sz w:val="24"/>
              </w:rPr>
              <w:t>Method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7" w:color="auto" w:fill="auto"/>
          </w:tcPr>
          <w:p w14:paraId="5462C176" w14:textId="77777777" w:rsidR="00161C0E" w:rsidRDefault="00161C0E" w:rsidP="00D6159F">
            <w:pPr>
              <w:jc w:val="center"/>
              <w:rPr>
                <w:b/>
                <w:color w:val="000000"/>
                <w:sz w:val="24"/>
              </w:rPr>
            </w:pPr>
            <w:r>
              <w:rPr>
                <w:b/>
                <w:color w:val="000000"/>
                <w:sz w:val="24"/>
              </w:rPr>
              <w:t>Actions - Pseudocode</w:t>
            </w:r>
          </w:p>
        </w:tc>
      </w:tr>
      <w:tr w:rsidR="00983038" w:rsidRPr="00E87BCD" w14:paraId="35CCD962" w14:textId="77777777" w:rsidTr="00996142">
        <w:trPr>
          <w:trHeight w:val="1343"/>
        </w:trPr>
        <w:tc>
          <w:tcPr>
            <w:tcW w:w="1908" w:type="dxa"/>
            <w:tcBorders>
              <w:left w:val="single" w:sz="6" w:space="0" w:color="auto"/>
              <w:right w:val="single" w:sz="6" w:space="0" w:color="auto"/>
            </w:tcBorders>
          </w:tcPr>
          <w:p w14:paraId="29E57ADB" w14:textId="67AC4F8C" w:rsidR="00983038" w:rsidRPr="00996142" w:rsidRDefault="00996142" w:rsidP="001A26AD">
            <w:pPr>
              <w:rPr>
                <w:sz w:val="22"/>
                <w:szCs w:val="22"/>
              </w:rPr>
            </w:pPr>
            <w:r w:rsidRPr="00996142">
              <w:rPr>
                <w:sz w:val="22"/>
                <w:szCs w:val="22"/>
              </w:rPr>
              <w:t>Save Button</w:t>
            </w:r>
          </w:p>
        </w:tc>
        <w:tc>
          <w:tcPr>
            <w:tcW w:w="2337" w:type="dxa"/>
            <w:tcBorders>
              <w:left w:val="single" w:sz="6" w:space="0" w:color="auto"/>
              <w:right w:val="single" w:sz="6" w:space="0" w:color="auto"/>
            </w:tcBorders>
          </w:tcPr>
          <w:p w14:paraId="63A6DB87" w14:textId="33CD9FB4" w:rsidR="00983038" w:rsidRPr="00996142" w:rsidRDefault="007A5185" w:rsidP="001A26A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</w:t>
            </w:r>
            <w:r w:rsidR="00996142" w:rsidRPr="00996142">
              <w:rPr>
                <w:sz w:val="22"/>
                <w:szCs w:val="22"/>
              </w:rPr>
              <w:t>aveButtonClick</w:t>
            </w:r>
            <w:proofErr w:type="spellEnd"/>
          </w:p>
        </w:tc>
        <w:tc>
          <w:tcPr>
            <w:tcW w:w="5313" w:type="dxa"/>
            <w:tcBorders>
              <w:left w:val="single" w:sz="6" w:space="0" w:color="auto"/>
              <w:right w:val="single" w:sz="6" w:space="0" w:color="auto"/>
            </w:tcBorders>
          </w:tcPr>
          <w:p w14:paraId="1D26E8AC" w14:textId="7580EF0E" w:rsidR="00983038" w:rsidRDefault="007A5185" w:rsidP="001A26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996142" w:rsidRPr="00996142">
              <w:rPr>
                <w:sz w:val="22"/>
                <w:szCs w:val="22"/>
              </w:rPr>
              <w:t xml:space="preserve">nput </w:t>
            </w:r>
            <w:proofErr w:type="spellStart"/>
            <w:r>
              <w:rPr>
                <w:sz w:val="22"/>
                <w:szCs w:val="22"/>
              </w:rPr>
              <w:t>c</w:t>
            </w:r>
            <w:r w:rsidR="00996142" w:rsidRPr="00996142">
              <w:rPr>
                <w:sz w:val="22"/>
                <w:szCs w:val="22"/>
              </w:rPr>
              <w:t>ustomerPhone</w:t>
            </w:r>
            <w:proofErr w:type="spellEnd"/>
            <w:r w:rsidR="00996142" w:rsidRPr="00996142"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</w:t>
            </w:r>
            <w:r w:rsidR="00996142" w:rsidRPr="00996142">
              <w:rPr>
                <w:sz w:val="22"/>
                <w:szCs w:val="22"/>
              </w:rPr>
              <w:t>ustomerName</w:t>
            </w:r>
            <w:proofErr w:type="spellEnd"/>
            <w:r w:rsidR="00996142" w:rsidRPr="00996142">
              <w:rPr>
                <w:sz w:val="22"/>
                <w:szCs w:val="22"/>
              </w:rPr>
              <w:t xml:space="preserve">, &amp; </w:t>
            </w:r>
            <w:proofErr w:type="spellStart"/>
            <w:r>
              <w:rPr>
                <w:sz w:val="22"/>
                <w:szCs w:val="22"/>
              </w:rPr>
              <w:t>v</w:t>
            </w:r>
            <w:r w:rsidR="00996142" w:rsidRPr="00996142">
              <w:rPr>
                <w:sz w:val="22"/>
                <w:szCs w:val="22"/>
              </w:rPr>
              <w:t>ehiclePrice</w:t>
            </w:r>
            <w:proofErr w:type="spellEnd"/>
          </w:p>
          <w:p w14:paraId="5C0A7C24" w14:textId="77777777" w:rsidR="001D1B1F" w:rsidRPr="00996142" w:rsidRDefault="001D1B1F" w:rsidP="001A26AD">
            <w:pPr>
              <w:rPr>
                <w:sz w:val="22"/>
                <w:szCs w:val="22"/>
              </w:rPr>
            </w:pPr>
          </w:p>
          <w:p w14:paraId="79DBF4AC" w14:textId="5EB1761C" w:rsidR="00996142" w:rsidRDefault="00996142" w:rsidP="001A26AD">
            <w:pPr>
              <w:rPr>
                <w:sz w:val="22"/>
                <w:szCs w:val="22"/>
              </w:rPr>
            </w:pPr>
            <w:r w:rsidRPr="00996142">
              <w:rPr>
                <w:sz w:val="22"/>
                <w:szCs w:val="22"/>
              </w:rPr>
              <w:t xml:space="preserve">Disable </w:t>
            </w:r>
            <w:proofErr w:type="spellStart"/>
            <w:r w:rsidR="007A5185"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ustomerPhone</w:t>
            </w:r>
            <w:r w:rsidR="007A5185">
              <w:rPr>
                <w:sz w:val="22"/>
                <w:szCs w:val="22"/>
              </w:rPr>
              <w:t>T</w:t>
            </w:r>
            <w:r w:rsidRPr="00996142">
              <w:rPr>
                <w:sz w:val="22"/>
                <w:szCs w:val="22"/>
              </w:rPr>
              <w:t>ext</w:t>
            </w:r>
            <w:r w:rsidR="007A5185">
              <w:rPr>
                <w:sz w:val="22"/>
                <w:szCs w:val="22"/>
              </w:rPr>
              <w:t>B</w:t>
            </w:r>
            <w:r w:rsidRPr="00996142">
              <w:rPr>
                <w:sz w:val="22"/>
                <w:szCs w:val="22"/>
              </w:rPr>
              <w:t>ox</w:t>
            </w:r>
            <w:proofErr w:type="spellEnd"/>
            <w:r w:rsidRPr="00996142">
              <w:rPr>
                <w:sz w:val="22"/>
                <w:szCs w:val="22"/>
              </w:rPr>
              <w:t xml:space="preserve"> &amp; </w:t>
            </w:r>
            <w:proofErr w:type="spellStart"/>
            <w:r w:rsidR="007A5185"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ustomerName</w:t>
            </w:r>
            <w:proofErr w:type="spellEnd"/>
            <w:r w:rsidRPr="00996142">
              <w:rPr>
                <w:sz w:val="22"/>
                <w:szCs w:val="22"/>
              </w:rPr>
              <w:t xml:space="preserve"> </w:t>
            </w:r>
            <w:proofErr w:type="spellStart"/>
            <w:r w:rsidR="007A5185">
              <w:rPr>
                <w:sz w:val="22"/>
                <w:szCs w:val="22"/>
              </w:rPr>
              <w:t>T</w:t>
            </w:r>
            <w:r w:rsidRPr="00996142">
              <w:rPr>
                <w:sz w:val="22"/>
                <w:szCs w:val="22"/>
              </w:rPr>
              <w:t>ext</w:t>
            </w:r>
            <w:r w:rsidR="007A5185">
              <w:rPr>
                <w:sz w:val="22"/>
                <w:szCs w:val="22"/>
              </w:rPr>
              <w:t>B</w:t>
            </w:r>
            <w:r w:rsidRPr="00996142">
              <w:rPr>
                <w:sz w:val="22"/>
                <w:szCs w:val="22"/>
              </w:rPr>
              <w:t>ox</w:t>
            </w:r>
            <w:proofErr w:type="spellEnd"/>
          </w:p>
          <w:p w14:paraId="2D94F67B" w14:textId="77777777" w:rsidR="001D1B1F" w:rsidRDefault="001D1B1F" w:rsidP="001A26AD">
            <w:pPr>
              <w:rPr>
                <w:sz w:val="22"/>
                <w:szCs w:val="22"/>
              </w:rPr>
            </w:pPr>
          </w:p>
          <w:p w14:paraId="1340BE2F" w14:textId="4B9C86E9" w:rsidR="00996142" w:rsidRPr="00996142" w:rsidRDefault="00996142" w:rsidP="001A26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Focus </w:t>
            </w:r>
            <w:proofErr w:type="spellStart"/>
            <w:r w:rsidR="007A5185"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ehiclePriceText</w:t>
            </w:r>
            <w:r w:rsidR="007A5185">
              <w:rPr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ox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983038" w:rsidRPr="00E87BCD" w14:paraId="325F6165" w14:textId="77777777" w:rsidTr="00996142">
        <w:trPr>
          <w:trHeight w:val="1390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BC42F2" w14:textId="685253A3" w:rsidR="00983038" w:rsidRPr="00996142" w:rsidRDefault="00996142" w:rsidP="001A26AD">
            <w:pPr>
              <w:rPr>
                <w:sz w:val="22"/>
                <w:szCs w:val="22"/>
              </w:rPr>
            </w:pPr>
            <w:r w:rsidRPr="00996142">
              <w:rPr>
                <w:sz w:val="22"/>
                <w:szCs w:val="22"/>
              </w:rPr>
              <w:t>Calculate Button</w:t>
            </w:r>
          </w:p>
        </w:tc>
        <w:tc>
          <w:tcPr>
            <w:tcW w:w="23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60F62F" w14:textId="7B69C17C" w:rsidR="00983038" w:rsidRPr="00996142" w:rsidRDefault="007A5185" w:rsidP="001A26A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</w:t>
            </w:r>
            <w:r w:rsidR="00996142" w:rsidRPr="00996142">
              <w:rPr>
                <w:sz w:val="22"/>
                <w:szCs w:val="22"/>
              </w:rPr>
              <w:t>alclateButtonC</w:t>
            </w:r>
            <w:r w:rsidR="001D1B1F">
              <w:rPr>
                <w:sz w:val="22"/>
                <w:szCs w:val="22"/>
              </w:rPr>
              <w:t>l</w:t>
            </w:r>
            <w:r w:rsidR="00996142" w:rsidRPr="00996142">
              <w:rPr>
                <w:sz w:val="22"/>
                <w:szCs w:val="22"/>
              </w:rPr>
              <w:t>ick</w:t>
            </w:r>
            <w:proofErr w:type="spellEnd"/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3A1A6E" w14:textId="5094210D" w:rsidR="00983038" w:rsidRDefault="00595A79" w:rsidP="001A26A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gst</w:t>
            </w:r>
            <w:r w:rsidR="001D1B1F">
              <w:rPr>
                <w:sz w:val="22"/>
                <w:szCs w:val="22"/>
              </w:rPr>
              <w:t>_rate</w:t>
            </w:r>
            <w:proofErr w:type="spellEnd"/>
            <w:r w:rsidR="001D1B1F">
              <w:rPr>
                <w:sz w:val="22"/>
                <w:szCs w:val="22"/>
              </w:rPr>
              <w:t xml:space="preserve"> = 10% = 0.1</w:t>
            </w:r>
          </w:p>
          <w:p w14:paraId="466466AC" w14:textId="77777777" w:rsidR="001D1B1F" w:rsidRDefault="001D1B1F" w:rsidP="001A26AD">
            <w:pPr>
              <w:rPr>
                <w:sz w:val="22"/>
                <w:szCs w:val="22"/>
              </w:rPr>
            </w:pPr>
          </w:p>
          <w:p w14:paraId="14B23059" w14:textId="6670D4C2" w:rsidR="001D1B1F" w:rsidRDefault="001D1B1F" w:rsidP="001A26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Input </w:t>
            </w:r>
            <w:proofErr w:type="spellStart"/>
            <w:r w:rsidR="00595A79"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ehiclePrice</w:t>
            </w:r>
            <w:proofErr w:type="spellEnd"/>
            <w:r>
              <w:rPr>
                <w:sz w:val="22"/>
                <w:szCs w:val="22"/>
              </w:rPr>
              <w:t xml:space="preserve"> &amp; </w:t>
            </w:r>
            <w:proofErr w:type="spellStart"/>
            <w:r w:rsidR="00595A79">
              <w:rPr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essTradeIn</w:t>
            </w:r>
            <w:proofErr w:type="spellEnd"/>
          </w:p>
          <w:p w14:paraId="72737C26" w14:textId="77777777" w:rsidR="001D1B1F" w:rsidRDefault="001D1B1F" w:rsidP="001A26AD">
            <w:pPr>
              <w:rPr>
                <w:sz w:val="22"/>
                <w:szCs w:val="22"/>
              </w:rPr>
            </w:pPr>
          </w:p>
          <w:p w14:paraId="38798675" w14:textId="43EF959B" w:rsidR="001D1B1F" w:rsidRDefault="001D1B1F" w:rsidP="001D1B1F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subAmount</w:t>
            </w:r>
            <w:proofErr w:type="spellEnd"/>
            <w:r>
              <w:rPr>
                <w:sz w:val="22"/>
                <w:szCs w:val="22"/>
              </w:rPr>
              <w:t xml:space="preserve"> = </w:t>
            </w:r>
            <w:proofErr w:type="spellStart"/>
            <w:r w:rsidR="00595A79"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ehiclePrice</w:t>
            </w:r>
            <w:proofErr w:type="spellEnd"/>
            <w:r>
              <w:rPr>
                <w:sz w:val="22"/>
                <w:szCs w:val="22"/>
              </w:rPr>
              <w:t xml:space="preserve"> – </w:t>
            </w:r>
            <w:proofErr w:type="spellStart"/>
            <w:r w:rsidR="00595A79">
              <w:rPr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essTradeIn</w:t>
            </w:r>
            <w:proofErr w:type="spellEnd"/>
          </w:p>
          <w:p w14:paraId="7D059FCE" w14:textId="77777777" w:rsidR="001D1B1F" w:rsidRDefault="001D1B1F" w:rsidP="001D1B1F">
            <w:pPr>
              <w:rPr>
                <w:sz w:val="22"/>
                <w:szCs w:val="22"/>
              </w:rPr>
            </w:pPr>
          </w:p>
          <w:p w14:paraId="6FD674EE" w14:textId="081B9918" w:rsidR="001D1B1F" w:rsidRDefault="00595A79" w:rsidP="001D1B1F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gst</w:t>
            </w:r>
            <w:r w:rsidR="001D1B1F">
              <w:rPr>
                <w:sz w:val="22"/>
                <w:szCs w:val="22"/>
              </w:rPr>
              <w:t>Amount</w:t>
            </w:r>
            <w:proofErr w:type="spellEnd"/>
            <w:r w:rsidR="001D1B1F">
              <w:rPr>
                <w:sz w:val="22"/>
                <w:szCs w:val="22"/>
              </w:rPr>
              <w:t xml:space="preserve"> = </w:t>
            </w:r>
            <w:proofErr w:type="spellStart"/>
            <w:r w:rsidR="001D1B1F">
              <w:rPr>
                <w:sz w:val="22"/>
                <w:szCs w:val="22"/>
              </w:rPr>
              <w:t>subAmount</w:t>
            </w:r>
            <w:proofErr w:type="spellEnd"/>
            <w:r w:rsidR="001D1B1F">
              <w:rPr>
                <w:sz w:val="22"/>
                <w:szCs w:val="22"/>
              </w:rPr>
              <w:t xml:space="preserve"> * </w:t>
            </w:r>
            <w:proofErr w:type="spellStart"/>
            <w:r>
              <w:rPr>
                <w:sz w:val="22"/>
                <w:szCs w:val="22"/>
              </w:rPr>
              <w:t>gst</w:t>
            </w:r>
            <w:r w:rsidR="001D1B1F">
              <w:rPr>
                <w:sz w:val="22"/>
                <w:szCs w:val="22"/>
              </w:rPr>
              <w:t>_rate</w:t>
            </w:r>
            <w:proofErr w:type="spellEnd"/>
          </w:p>
          <w:p w14:paraId="60A86906" w14:textId="77777777" w:rsidR="001D1B1F" w:rsidRDefault="001D1B1F" w:rsidP="001D1B1F">
            <w:pPr>
              <w:rPr>
                <w:sz w:val="22"/>
                <w:szCs w:val="22"/>
              </w:rPr>
            </w:pPr>
          </w:p>
          <w:p w14:paraId="218E3C7B" w14:textId="31C76352" w:rsidR="001D1B1F" w:rsidRDefault="00595A79" w:rsidP="001D1B1F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</w:t>
            </w:r>
            <w:r w:rsidR="001D1B1F">
              <w:rPr>
                <w:sz w:val="22"/>
                <w:szCs w:val="22"/>
              </w:rPr>
              <w:t>inalAmount</w:t>
            </w:r>
            <w:proofErr w:type="spellEnd"/>
            <w:r w:rsidR="001D1B1F">
              <w:rPr>
                <w:sz w:val="22"/>
                <w:szCs w:val="22"/>
              </w:rPr>
              <w:t xml:space="preserve"> = </w:t>
            </w:r>
            <w:proofErr w:type="spellStart"/>
            <w:r w:rsidR="001D1B1F">
              <w:rPr>
                <w:sz w:val="22"/>
                <w:szCs w:val="22"/>
              </w:rPr>
              <w:t>subAmount</w:t>
            </w:r>
            <w:proofErr w:type="spellEnd"/>
            <w:r w:rsidR="001D1B1F">
              <w:rPr>
                <w:sz w:val="22"/>
                <w:szCs w:val="22"/>
              </w:rPr>
              <w:t xml:space="preserve"> + </w:t>
            </w:r>
            <w:proofErr w:type="spellStart"/>
            <w:r>
              <w:rPr>
                <w:sz w:val="22"/>
                <w:szCs w:val="22"/>
              </w:rPr>
              <w:t>gst</w:t>
            </w:r>
            <w:r w:rsidR="001D1B1F">
              <w:rPr>
                <w:sz w:val="22"/>
                <w:szCs w:val="22"/>
              </w:rPr>
              <w:t>Amount</w:t>
            </w:r>
            <w:proofErr w:type="spellEnd"/>
          </w:p>
          <w:p w14:paraId="4CD4291E" w14:textId="77777777" w:rsidR="001D1B1F" w:rsidRDefault="001D1B1F" w:rsidP="001D1B1F">
            <w:pPr>
              <w:rPr>
                <w:sz w:val="22"/>
                <w:szCs w:val="22"/>
              </w:rPr>
            </w:pPr>
          </w:p>
          <w:p w14:paraId="0E6258B7" w14:textId="7266F39D" w:rsidR="001D1B1F" w:rsidRDefault="001D1B1F" w:rsidP="001D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Output </w:t>
            </w:r>
            <w:proofErr w:type="spellStart"/>
            <w:r>
              <w:rPr>
                <w:sz w:val="22"/>
                <w:szCs w:val="22"/>
              </w:rPr>
              <w:t>subAmount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 w:rsidR="00595A79">
              <w:rPr>
                <w:sz w:val="22"/>
                <w:szCs w:val="22"/>
              </w:rPr>
              <w:t>gst</w:t>
            </w:r>
            <w:r>
              <w:rPr>
                <w:sz w:val="22"/>
                <w:szCs w:val="22"/>
              </w:rPr>
              <w:t>Amount</w:t>
            </w:r>
            <w:proofErr w:type="spellEnd"/>
            <w:r>
              <w:rPr>
                <w:sz w:val="22"/>
                <w:szCs w:val="22"/>
              </w:rPr>
              <w:t xml:space="preserve">, &amp; </w:t>
            </w:r>
            <w:proofErr w:type="spellStart"/>
            <w:r w:rsidR="00595A79">
              <w:rPr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inalAmount</w:t>
            </w:r>
            <w:proofErr w:type="spellEnd"/>
          </w:p>
          <w:p w14:paraId="0DD152BA" w14:textId="36908301" w:rsidR="001D1B1F" w:rsidRPr="00996142" w:rsidRDefault="001D1B1F" w:rsidP="001D1B1F">
            <w:pPr>
              <w:rPr>
                <w:sz w:val="22"/>
                <w:szCs w:val="22"/>
              </w:rPr>
            </w:pPr>
          </w:p>
        </w:tc>
      </w:tr>
      <w:tr w:rsidR="00983038" w:rsidRPr="00E87BCD" w14:paraId="668FE50B" w14:textId="77777777" w:rsidTr="00996142">
        <w:trPr>
          <w:trHeight w:val="1693"/>
        </w:trPr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0281F89" w14:textId="54F13191" w:rsidR="00983038" w:rsidRPr="00996142" w:rsidRDefault="00996142" w:rsidP="001A26AD">
            <w:pPr>
              <w:rPr>
                <w:sz w:val="22"/>
                <w:szCs w:val="22"/>
              </w:rPr>
            </w:pPr>
            <w:r w:rsidRPr="00996142">
              <w:rPr>
                <w:sz w:val="22"/>
                <w:szCs w:val="22"/>
              </w:rPr>
              <w:t>Reset Button</w:t>
            </w:r>
          </w:p>
        </w:tc>
        <w:tc>
          <w:tcPr>
            <w:tcW w:w="233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E4E74F4" w14:textId="1DA91935" w:rsidR="00983038" w:rsidRPr="00996142" w:rsidRDefault="007A5185" w:rsidP="001A26A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</w:t>
            </w:r>
            <w:r w:rsidR="00996142" w:rsidRPr="00996142">
              <w:rPr>
                <w:sz w:val="22"/>
                <w:szCs w:val="22"/>
              </w:rPr>
              <w:t>esetButtonClick</w:t>
            </w:r>
            <w:proofErr w:type="spellEnd"/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103605" w14:textId="671659D6" w:rsidR="001D1B1F" w:rsidRDefault="001D1B1F" w:rsidP="001D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Clear </w:t>
            </w:r>
            <w:proofErr w:type="spellStart"/>
            <w:r w:rsidR="002E459B"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ustomerPhon</w:t>
            </w:r>
            <w:r>
              <w:rPr>
                <w:sz w:val="22"/>
                <w:szCs w:val="22"/>
              </w:rPr>
              <w:t>eTextBox</w:t>
            </w:r>
            <w:proofErr w:type="spellEnd"/>
            <w:r w:rsidRPr="00996142">
              <w:rPr>
                <w:sz w:val="22"/>
                <w:szCs w:val="22"/>
              </w:rPr>
              <w:t xml:space="preserve">, </w:t>
            </w:r>
            <w:proofErr w:type="spellStart"/>
            <w:r w:rsidR="002E459B">
              <w:rPr>
                <w:sz w:val="22"/>
                <w:szCs w:val="22"/>
              </w:rPr>
              <w:t>c</w:t>
            </w:r>
            <w:r w:rsidRPr="00996142">
              <w:rPr>
                <w:sz w:val="22"/>
                <w:szCs w:val="22"/>
              </w:rPr>
              <w:t>ustomerName</w:t>
            </w:r>
            <w:r>
              <w:rPr>
                <w:sz w:val="22"/>
                <w:szCs w:val="22"/>
              </w:rPr>
              <w:t>TextBox</w:t>
            </w:r>
            <w:proofErr w:type="spellEnd"/>
            <w:r w:rsidRPr="00996142">
              <w:rPr>
                <w:sz w:val="22"/>
                <w:szCs w:val="22"/>
              </w:rPr>
              <w:t xml:space="preserve">, </w:t>
            </w:r>
            <w:proofErr w:type="spellStart"/>
            <w:r w:rsidR="002E459B">
              <w:rPr>
                <w:sz w:val="22"/>
                <w:szCs w:val="22"/>
              </w:rPr>
              <w:t>v</w:t>
            </w:r>
            <w:r w:rsidRPr="00996142">
              <w:rPr>
                <w:sz w:val="22"/>
                <w:szCs w:val="22"/>
              </w:rPr>
              <w:t>ehiclePrice</w:t>
            </w:r>
            <w:r>
              <w:rPr>
                <w:sz w:val="22"/>
                <w:szCs w:val="22"/>
              </w:rPr>
              <w:t>TextBox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 w:rsidR="002E459B">
              <w:rPr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essTradeInTextBox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subAmountTextBox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 w:rsidR="002E459B">
              <w:rPr>
                <w:sz w:val="22"/>
                <w:szCs w:val="22"/>
              </w:rPr>
              <w:t>gst</w:t>
            </w:r>
            <w:r>
              <w:rPr>
                <w:sz w:val="22"/>
                <w:szCs w:val="22"/>
              </w:rPr>
              <w:t>AmountTextBox</w:t>
            </w:r>
            <w:proofErr w:type="spellEnd"/>
            <w:r>
              <w:rPr>
                <w:sz w:val="22"/>
                <w:szCs w:val="22"/>
              </w:rPr>
              <w:t xml:space="preserve">, &amp; </w:t>
            </w:r>
            <w:proofErr w:type="spellStart"/>
            <w:r w:rsidR="002E459B">
              <w:rPr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inalAmountTextBox</w:t>
            </w:r>
            <w:proofErr w:type="spellEnd"/>
          </w:p>
          <w:p w14:paraId="74C0684B" w14:textId="77777777" w:rsidR="001D1B1F" w:rsidRPr="00996142" w:rsidRDefault="001D1B1F" w:rsidP="001D1B1F">
            <w:pPr>
              <w:rPr>
                <w:sz w:val="22"/>
                <w:szCs w:val="22"/>
              </w:rPr>
            </w:pPr>
          </w:p>
          <w:p w14:paraId="5991D394" w14:textId="7411AE5B" w:rsidR="00983038" w:rsidRDefault="001D1B1F" w:rsidP="001A26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Enable </w:t>
            </w:r>
            <w:proofErr w:type="spellStart"/>
            <w:r w:rsidR="00972B23">
              <w:rPr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ustomerPhoneTextBox</w:t>
            </w:r>
            <w:proofErr w:type="spellEnd"/>
            <w:r>
              <w:rPr>
                <w:sz w:val="22"/>
                <w:szCs w:val="22"/>
              </w:rPr>
              <w:t xml:space="preserve"> &amp; </w:t>
            </w:r>
            <w:proofErr w:type="spellStart"/>
            <w:r w:rsidR="00972B23">
              <w:rPr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ustomerNameTextBox</w:t>
            </w:r>
            <w:proofErr w:type="spellEnd"/>
          </w:p>
          <w:p w14:paraId="5C646C69" w14:textId="77777777" w:rsidR="001D1B1F" w:rsidRDefault="001D1B1F" w:rsidP="001A26AD">
            <w:pPr>
              <w:rPr>
                <w:sz w:val="22"/>
                <w:szCs w:val="22"/>
              </w:rPr>
            </w:pPr>
          </w:p>
          <w:p w14:paraId="52E99898" w14:textId="64463EB2" w:rsidR="001D1B1F" w:rsidRPr="00996142" w:rsidRDefault="001D1B1F" w:rsidP="001A26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Focus </w:t>
            </w:r>
            <w:proofErr w:type="spellStart"/>
            <w:r w:rsidR="0017320A">
              <w:rPr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ustomerNameTextBox</w:t>
            </w:r>
            <w:proofErr w:type="spellEnd"/>
          </w:p>
        </w:tc>
      </w:tr>
    </w:tbl>
    <w:p w14:paraId="3952D16E" w14:textId="77777777" w:rsidR="00664BA2" w:rsidRDefault="00664BA2" w:rsidP="00644092"/>
    <w:p w14:paraId="39393B28" w14:textId="77777777" w:rsidR="00FC6278" w:rsidRDefault="00FC6278" w:rsidP="00644092"/>
    <w:p w14:paraId="639F5155" w14:textId="77777777" w:rsidR="00FC6278" w:rsidRDefault="00FC6278" w:rsidP="00644092">
      <w:r w:rsidRPr="00FC6278">
        <w:rPr>
          <w:b/>
        </w:rPr>
        <w:t>Test Data 1</w:t>
      </w:r>
      <w:r w:rsidR="003A2677">
        <w:rPr>
          <w:b/>
        </w:rPr>
        <w:t>:</w:t>
      </w:r>
      <w:r w:rsidR="003A2677">
        <w:t xml:space="preserve"> </w:t>
      </w:r>
    </w:p>
    <w:p w14:paraId="20704FDE" w14:textId="2EC82073" w:rsidR="00BD6D01" w:rsidRDefault="00BD6D01" w:rsidP="00644092">
      <w:r>
        <w:t>Customer Name: David Smith</w:t>
      </w:r>
    </w:p>
    <w:p w14:paraId="43FD4215" w14:textId="5759BC48" w:rsidR="00BD6D01" w:rsidRDefault="00BD6D01" w:rsidP="00644092">
      <w:r>
        <w:t>Customer Phone: 0123456789</w:t>
      </w:r>
    </w:p>
    <w:p w14:paraId="0C93032D" w14:textId="610B925E" w:rsidR="00BD6D01" w:rsidRDefault="00BD6D01" w:rsidP="00644092">
      <w:r>
        <w:t>Vehicle price: 40000</w:t>
      </w:r>
    </w:p>
    <w:p w14:paraId="22B35E47" w14:textId="32749292" w:rsidR="00BD6D01" w:rsidRDefault="00BD6D01" w:rsidP="00644092">
      <w:r>
        <w:t>Less Trade In: 15000</w:t>
      </w:r>
    </w:p>
    <w:p w14:paraId="6AC9882B" w14:textId="6D7E6592" w:rsidR="00BD6D01" w:rsidRDefault="00BD6D01" w:rsidP="00644092"/>
    <w:p w14:paraId="35FE8393" w14:textId="77777777" w:rsidR="00FC6278" w:rsidRDefault="00FC6278" w:rsidP="00644092"/>
    <w:p w14:paraId="000A7014" w14:textId="77777777" w:rsidR="00FC6278" w:rsidRDefault="00FC6278" w:rsidP="00644092">
      <w:r>
        <w:rPr>
          <w:b/>
        </w:rPr>
        <w:t>Test Data 2</w:t>
      </w:r>
      <w:r w:rsidR="003A2677">
        <w:rPr>
          <w:b/>
        </w:rPr>
        <w:t>:</w:t>
      </w:r>
      <w:r w:rsidR="003A2677">
        <w:t xml:space="preserve"> </w:t>
      </w:r>
    </w:p>
    <w:p w14:paraId="0F5A817B" w14:textId="0CCCDF00" w:rsidR="00BD6D01" w:rsidRDefault="00BD6D01" w:rsidP="00BD6D01">
      <w:r>
        <w:t>Customer Name: Paul Williams</w:t>
      </w:r>
    </w:p>
    <w:p w14:paraId="1E2615B7" w14:textId="4479272C" w:rsidR="00BD6D01" w:rsidRDefault="00BD6D01" w:rsidP="00BD6D01">
      <w:r>
        <w:t>Customer Phone: 0987654321</w:t>
      </w:r>
    </w:p>
    <w:p w14:paraId="361BD2A4" w14:textId="50426245" w:rsidR="00BD6D01" w:rsidRDefault="00BD6D01" w:rsidP="00BD6D01">
      <w:r>
        <w:t>Vehicle price: 200000</w:t>
      </w:r>
    </w:p>
    <w:p w14:paraId="646CAA27" w14:textId="7338664E" w:rsidR="00BD6D01" w:rsidRDefault="00BD6D01" w:rsidP="00BD6D01">
      <w:r>
        <w:t>Less Trade In: 60000</w:t>
      </w:r>
    </w:p>
    <w:p w14:paraId="2B7A624B" w14:textId="77777777" w:rsidR="008D2C90" w:rsidRDefault="008D2C90" w:rsidP="00644092"/>
    <w:p w14:paraId="1119A57A" w14:textId="77777777" w:rsidR="008D2C90" w:rsidRDefault="008D2C90" w:rsidP="00644092"/>
    <w:p w14:paraId="1FEDEC59" w14:textId="77777777" w:rsidR="008D2C90" w:rsidRDefault="008D2C90" w:rsidP="00644092"/>
    <w:p w14:paraId="0590E090" w14:textId="77777777" w:rsidR="008D2C90" w:rsidRDefault="00B6796B" w:rsidP="00644092">
      <w:pPr>
        <w:rPr>
          <w:b/>
        </w:rPr>
      </w:pPr>
      <w:r>
        <w:rPr>
          <w:b/>
        </w:rPr>
        <w:t xml:space="preserve">Testing </w:t>
      </w:r>
      <w:r w:rsidR="008D2C90" w:rsidRPr="008D2C90">
        <w:rPr>
          <w:b/>
        </w:rPr>
        <w:t>Screen shots</w:t>
      </w:r>
      <w:r>
        <w:rPr>
          <w:b/>
        </w:rPr>
        <w:t>:</w:t>
      </w:r>
    </w:p>
    <w:p w14:paraId="220399B4" w14:textId="77777777" w:rsidR="00B6796B" w:rsidRDefault="00C61A8D" w:rsidP="00644092">
      <w:pPr>
        <w:rPr>
          <w:b/>
        </w:rPr>
      </w:pPr>
      <w:r>
        <w:rPr>
          <w:b/>
        </w:rPr>
        <w:lastRenderedPageBreak/>
        <w:t>Using Test Data1</w:t>
      </w:r>
    </w:p>
    <w:p w14:paraId="7F2C5A5D" w14:textId="250B8BB9" w:rsidR="00C61A8D" w:rsidRDefault="00BD6D01" w:rsidP="00644092">
      <w:pPr>
        <w:rPr>
          <w:b/>
        </w:rPr>
      </w:pPr>
      <w:r w:rsidRPr="00BD6D01">
        <w:rPr>
          <w:noProof/>
        </w:rPr>
        <w:drawing>
          <wp:inline distT="0" distB="0" distL="0" distR="0" wp14:anchorId="46FC1172" wp14:editId="6ECBA925">
            <wp:extent cx="5943600" cy="3887470"/>
            <wp:effectExtent l="0" t="0" r="0" b="0"/>
            <wp:docPr id="201402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22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A907" w14:textId="77777777" w:rsidR="00C61A8D" w:rsidRDefault="00C61A8D" w:rsidP="00644092">
      <w:pPr>
        <w:rPr>
          <w:b/>
        </w:rPr>
      </w:pPr>
    </w:p>
    <w:p w14:paraId="32C86C80" w14:textId="77777777" w:rsidR="00C61A8D" w:rsidRDefault="00C61A8D" w:rsidP="00C61A8D">
      <w:pPr>
        <w:rPr>
          <w:b/>
        </w:rPr>
      </w:pPr>
      <w:r>
        <w:rPr>
          <w:b/>
        </w:rPr>
        <w:t>Using Test Data2</w:t>
      </w:r>
    </w:p>
    <w:p w14:paraId="4DF7471C" w14:textId="4BAFFED2" w:rsidR="00C61A8D" w:rsidRDefault="00BD6D01" w:rsidP="00644092">
      <w:pPr>
        <w:rPr>
          <w:b/>
        </w:rPr>
      </w:pPr>
      <w:r w:rsidRPr="00BD6D01">
        <w:rPr>
          <w:b/>
          <w:noProof/>
        </w:rPr>
        <w:lastRenderedPageBreak/>
        <w:drawing>
          <wp:inline distT="0" distB="0" distL="0" distR="0" wp14:anchorId="39CFAA7C" wp14:editId="5D98A5C8">
            <wp:extent cx="5943600" cy="3954780"/>
            <wp:effectExtent l="0" t="0" r="0" b="7620"/>
            <wp:docPr id="71705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52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A8D" w:rsidSect="0030645B">
      <w:headerReference w:type="even" r:id="rId12"/>
      <w:headerReference w:type="default" r:id="rId13"/>
      <w:footerReference w:type="default" r:id="rId14"/>
      <w:headerReference w:type="first" r:id="rId15"/>
      <w:pgSz w:w="12240" w:h="15840" w:code="1"/>
      <w:pgMar w:top="1440" w:right="1440" w:bottom="1440" w:left="1440" w:header="720" w:footer="720" w:gutter="0"/>
      <w:pgNumType w:start="1" w:chapStyle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4FE53" w14:textId="77777777" w:rsidR="0030645B" w:rsidRDefault="0030645B">
      <w:r>
        <w:separator/>
      </w:r>
    </w:p>
  </w:endnote>
  <w:endnote w:type="continuationSeparator" w:id="0">
    <w:p w14:paraId="31B0CDE9" w14:textId="77777777" w:rsidR="0030645B" w:rsidRDefault="00306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E5564" w14:textId="77777777" w:rsidR="00395242" w:rsidRPr="002348ED" w:rsidRDefault="00680C14" w:rsidP="002348ED">
    <w:pPr>
      <w:pStyle w:val="Footer"/>
      <w:tabs>
        <w:tab w:val="clear" w:pos="4320"/>
        <w:tab w:val="clear" w:pos="8640"/>
        <w:tab w:val="center" w:pos="4860"/>
        <w:tab w:val="right" w:pos="9360"/>
      </w:tabs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7E4359F" wp14:editId="78E9D7BF">
              <wp:simplePos x="0" y="0"/>
              <wp:positionH relativeFrom="column">
                <wp:posOffset>0</wp:posOffset>
              </wp:positionH>
              <wp:positionV relativeFrom="paragraph">
                <wp:posOffset>-82550</wp:posOffset>
              </wp:positionV>
              <wp:extent cx="5943600" cy="0"/>
              <wp:effectExtent l="9525" t="12700" r="9525" b="63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BE3208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.5pt" to="468pt,-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"/>
          </w:pict>
        </mc:Fallback>
      </mc:AlternateContent>
    </w:r>
    <w:r w:rsidR="006F07B3">
      <w:rPr>
        <w:noProof/>
      </w:rPr>
      <w:fldChar w:fldCharType="begin"/>
    </w:r>
    <w:r w:rsidR="006F07B3">
      <w:rPr>
        <w:noProof/>
      </w:rPr>
      <w:instrText xml:space="preserve"> FILENAME   \* MERGEFORMAT </w:instrText>
    </w:r>
    <w:r w:rsidR="006F07B3">
      <w:rPr>
        <w:noProof/>
      </w:rPr>
      <w:fldChar w:fldCharType="separate"/>
    </w:r>
    <w:r w:rsidR="00996142">
      <w:rPr>
        <w:noProof/>
      </w:rPr>
      <w:t>Document7</w:t>
    </w:r>
    <w:r w:rsidR="006F07B3">
      <w:rPr>
        <w:noProof/>
      </w:rPr>
      <w:fldChar w:fldCharType="end"/>
    </w:r>
    <w:r w:rsidR="00395242" w:rsidRPr="002348E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A6703" w14:textId="77777777" w:rsidR="0030645B" w:rsidRDefault="0030645B">
      <w:r>
        <w:separator/>
      </w:r>
    </w:p>
  </w:footnote>
  <w:footnote w:type="continuationSeparator" w:id="0">
    <w:p w14:paraId="68E4B8E2" w14:textId="77777777" w:rsidR="0030645B" w:rsidRDefault="003064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085E0" w14:textId="77777777" w:rsidR="001042B0" w:rsidRDefault="001042B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71A3EE72" wp14:editId="38FF8F2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0795" b="11430"/>
              <wp:wrapNone/>
              <wp:docPr id="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2C86A2" w14:textId="77777777" w:rsidR="001042B0" w:rsidRPr="001042B0" w:rsidRDefault="001042B0" w:rsidP="001042B0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8"/>
                              <w:szCs w:val="28"/>
                            </w:rPr>
                          </w:pPr>
                          <w:r w:rsidRPr="001042B0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8"/>
                              <w:szCs w:val="28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A3EE7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alt="OFFICIAL" style="position:absolute;margin-left:0;margin-top:0;width:34.95pt;height:34.95pt;z-index:251659776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682C86A2" w14:textId="77777777" w:rsidR="001042B0" w:rsidRPr="001042B0" w:rsidRDefault="001042B0" w:rsidP="001042B0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8"/>
                        <w:szCs w:val="28"/>
                      </w:rPr>
                    </w:pPr>
                    <w:r w:rsidRPr="001042B0">
                      <w:rPr>
                        <w:rFonts w:ascii="Calibri" w:eastAsia="Calibri" w:hAnsi="Calibri" w:cs="Calibri"/>
                        <w:noProof/>
                        <w:color w:val="FF0000"/>
                        <w:sz w:val="28"/>
                        <w:szCs w:val="28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BA07" w14:textId="77777777" w:rsidR="008D2C90" w:rsidRDefault="001042B0" w:rsidP="008D2C90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3F231824" wp14:editId="40620288">
              <wp:simplePos x="1419101" y="457200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0795" b="11430"/>
              <wp:wrapNone/>
              <wp:docPr id="5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498B51" w14:textId="77777777" w:rsidR="001042B0" w:rsidRPr="001042B0" w:rsidRDefault="001042B0" w:rsidP="001042B0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8"/>
                              <w:szCs w:val="28"/>
                            </w:rPr>
                          </w:pPr>
                          <w:r w:rsidRPr="001042B0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8"/>
                              <w:szCs w:val="28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23182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OFFICIAL" style="position:absolute;left:0;text-align:left;margin-left:0;margin-top:0;width:34.95pt;height:34.95pt;z-index:25166080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21498B51" w14:textId="77777777" w:rsidR="001042B0" w:rsidRPr="001042B0" w:rsidRDefault="001042B0" w:rsidP="001042B0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8"/>
                        <w:szCs w:val="28"/>
                      </w:rPr>
                    </w:pPr>
                    <w:r w:rsidRPr="001042B0">
                      <w:rPr>
                        <w:rFonts w:ascii="Calibri" w:eastAsia="Calibri" w:hAnsi="Calibri" w:cs="Calibri"/>
                        <w:noProof/>
                        <w:color w:val="FF0000"/>
                        <w:sz w:val="28"/>
                        <w:szCs w:val="28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17666">
      <w:rPr>
        <w:noProof/>
      </w:rPr>
      <w:drawing>
        <wp:inline distT="0" distB="0" distL="0" distR="0" wp14:anchorId="0B07F300" wp14:editId="4B020770">
          <wp:extent cx="1303020" cy="651510"/>
          <wp:effectExtent l="0" t="0" r="0" b="0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3020" cy="651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C8B99" w14:textId="77777777" w:rsidR="001042B0" w:rsidRDefault="001042B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752" behindDoc="0" locked="0" layoutInCell="1" allowOverlap="1" wp14:anchorId="3E06A310" wp14:editId="1FAA6D36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0795" b="11430"/>
              <wp:wrapNone/>
              <wp:docPr id="3" name="Text Box 3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7B8366" w14:textId="77777777" w:rsidR="001042B0" w:rsidRPr="001042B0" w:rsidRDefault="001042B0" w:rsidP="001042B0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8"/>
                              <w:szCs w:val="28"/>
                            </w:rPr>
                          </w:pPr>
                          <w:r w:rsidRPr="001042B0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8"/>
                              <w:szCs w:val="28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06A3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OFFICIAL" style="position:absolute;margin-left:0;margin-top:0;width:34.95pt;height:34.95pt;z-index:251658752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477B8366" w14:textId="77777777" w:rsidR="001042B0" w:rsidRPr="001042B0" w:rsidRDefault="001042B0" w:rsidP="001042B0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28"/>
                        <w:szCs w:val="28"/>
                      </w:rPr>
                    </w:pPr>
                    <w:r w:rsidRPr="001042B0">
                      <w:rPr>
                        <w:rFonts w:ascii="Calibri" w:eastAsia="Calibri" w:hAnsi="Calibri" w:cs="Calibri"/>
                        <w:noProof/>
                        <w:color w:val="FF0000"/>
                        <w:sz w:val="28"/>
                        <w:szCs w:val="28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upperRoman"/>
      <w:pStyle w:val="Heading1"/>
      <w:lvlText w:val="1-%1."/>
      <w:legacy w:legacy="1" w:legacySpace="0" w:legacyIndent="720"/>
      <w:lvlJc w:val="left"/>
      <w:pPr>
        <w:ind w:left="720" w:hanging="720"/>
      </w:pPr>
    </w:lvl>
    <w:lvl w:ilvl="1">
      <w:start w:val="1"/>
      <w:numFmt w:val="upperLetter"/>
      <w:pStyle w:val="Heading2"/>
      <w:lvlText w:val="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3."/>
      <w:legacy w:legacy="1" w:legacySpace="0" w:legacyIndent="720"/>
      <w:lvlJc w:val="left"/>
      <w:pPr>
        <w:ind w:left="2160" w:hanging="720"/>
      </w:p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3600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4320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5040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5760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6480" w:hanging="720"/>
      </w:pPr>
    </w:lvl>
  </w:abstractNum>
  <w:num w:numId="1" w16cid:durableId="486476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42"/>
    <w:rsid w:val="000105B6"/>
    <w:rsid w:val="00096228"/>
    <w:rsid w:val="000C1EDC"/>
    <w:rsid w:val="000F3A60"/>
    <w:rsid w:val="00102852"/>
    <w:rsid w:val="001042B0"/>
    <w:rsid w:val="00125968"/>
    <w:rsid w:val="00161C0E"/>
    <w:rsid w:val="0017320A"/>
    <w:rsid w:val="0019233E"/>
    <w:rsid w:val="001A26AD"/>
    <w:rsid w:val="001B77EC"/>
    <w:rsid w:val="001D1B1F"/>
    <w:rsid w:val="00220D32"/>
    <w:rsid w:val="002348ED"/>
    <w:rsid w:val="002837E8"/>
    <w:rsid w:val="00286FE6"/>
    <w:rsid w:val="002E459B"/>
    <w:rsid w:val="0030486A"/>
    <w:rsid w:val="0030645B"/>
    <w:rsid w:val="00381DDD"/>
    <w:rsid w:val="00393D4D"/>
    <w:rsid w:val="00395242"/>
    <w:rsid w:val="003A2677"/>
    <w:rsid w:val="003E172B"/>
    <w:rsid w:val="003E37C9"/>
    <w:rsid w:val="003E5C01"/>
    <w:rsid w:val="00423A33"/>
    <w:rsid w:val="00432697"/>
    <w:rsid w:val="00495659"/>
    <w:rsid w:val="004979F8"/>
    <w:rsid w:val="004C7DE8"/>
    <w:rsid w:val="004D79B9"/>
    <w:rsid w:val="004F7A56"/>
    <w:rsid w:val="00515A8B"/>
    <w:rsid w:val="005170C3"/>
    <w:rsid w:val="00517C6C"/>
    <w:rsid w:val="005216C0"/>
    <w:rsid w:val="00536B49"/>
    <w:rsid w:val="00595A79"/>
    <w:rsid w:val="005966FB"/>
    <w:rsid w:val="005A02D1"/>
    <w:rsid w:val="005A20F7"/>
    <w:rsid w:val="005A3B60"/>
    <w:rsid w:val="00610AFF"/>
    <w:rsid w:val="00623AB1"/>
    <w:rsid w:val="00644092"/>
    <w:rsid w:val="00653D5D"/>
    <w:rsid w:val="00664BA2"/>
    <w:rsid w:val="00680C14"/>
    <w:rsid w:val="0068462A"/>
    <w:rsid w:val="00697EE8"/>
    <w:rsid w:val="006F07B3"/>
    <w:rsid w:val="007A5185"/>
    <w:rsid w:val="008005C6"/>
    <w:rsid w:val="008755AD"/>
    <w:rsid w:val="00881E8B"/>
    <w:rsid w:val="00894B3A"/>
    <w:rsid w:val="008A28CF"/>
    <w:rsid w:val="008D2C90"/>
    <w:rsid w:val="00911287"/>
    <w:rsid w:val="00926575"/>
    <w:rsid w:val="0096045F"/>
    <w:rsid w:val="009627C6"/>
    <w:rsid w:val="00972B23"/>
    <w:rsid w:val="00982B6A"/>
    <w:rsid w:val="00983038"/>
    <w:rsid w:val="009941FC"/>
    <w:rsid w:val="00996142"/>
    <w:rsid w:val="009C5FB5"/>
    <w:rsid w:val="009C6A16"/>
    <w:rsid w:val="00A107A4"/>
    <w:rsid w:val="00A3058E"/>
    <w:rsid w:val="00A72FBC"/>
    <w:rsid w:val="00A8732B"/>
    <w:rsid w:val="00AF03FC"/>
    <w:rsid w:val="00B04C15"/>
    <w:rsid w:val="00B10C56"/>
    <w:rsid w:val="00B6796B"/>
    <w:rsid w:val="00B84DBD"/>
    <w:rsid w:val="00BA0376"/>
    <w:rsid w:val="00BB73F0"/>
    <w:rsid w:val="00BD6D01"/>
    <w:rsid w:val="00BF7643"/>
    <w:rsid w:val="00C17666"/>
    <w:rsid w:val="00C26CB9"/>
    <w:rsid w:val="00C61A8D"/>
    <w:rsid w:val="00CB387C"/>
    <w:rsid w:val="00D21015"/>
    <w:rsid w:val="00D2110D"/>
    <w:rsid w:val="00D340BB"/>
    <w:rsid w:val="00D6159F"/>
    <w:rsid w:val="00DB2E19"/>
    <w:rsid w:val="00DC7342"/>
    <w:rsid w:val="00DD1ACE"/>
    <w:rsid w:val="00DF6D3A"/>
    <w:rsid w:val="00E87BCD"/>
    <w:rsid w:val="00EB510A"/>
    <w:rsid w:val="00FA5EBA"/>
    <w:rsid w:val="00FC6278"/>
    <w:rsid w:val="00FD213F"/>
    <w:rsid w:val="00FD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10AB8F"/>
  <w15:docId w15:val="{41463BC1-5F13-4121-8965-0C86697F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1C0E"/>
    <w:rPr>
      <w:rFonts w:ascii="Arial" w:hAnsi="Arial"/>
      <w:spacing w:val="-5"/>
      <w:lang w:val="en-US" w:eastAsia="en-US"/>
    </w:rPr>
  </w:style>
  <w:style w:type="paragraph" w:styleId="Heading1">
    <w:name w:val="heading 1"/>
    <w:basedOn w:val="Normal"/>
    <w:next w:val="BodyText"/>
    <w:qFormat/>
    <w:rsid w:val="00161C0E"/>
    <w:pPr>
      <w:keepNext/>
      <w:keepLines/>
      <w:numPr>
        <w:numId w:val="1"/>
      </w:numPr>
      <w:spacing w:before="120" w:after="220" w:line="200" w:lineRule="atLeast"/>
      <w:outlineLvl w:val="0"/>
    </w:pPr>
    <w:rPr>
      <w:rFonts w:ascii="Arial Black" w:hAnsi="Arial Black"/>
      <w:spacing w:val="-10"/>
      <w:kern w:val="28"/>
      <w:sz w:val="22"/>
    </w:rPr>
  </w:style>
  <w:style w:type="paragraph" w:styleId="Heading2">
    <w:name w:val="heading 2"/>
    <w:basedOn w:val="Normal"/>
    <w:next w:val="BodyText"/>
    <w:qFormat/>
    <w:rsid w:val="00161C0E"/>
    <w:pPr>
      <w:keepNext/>
      <w:keepLines/>
      <w:numPr>
        <w:ilvl w:val="1"/>
        <w:numId w:val="1"/>
      </w:numPr>
      <w:spacing w:before="120" w:line="200" w:lineRule="atLeast"/>
      <w:outlineLvl w:val="1"/>
    </w:pPr>
    <w:rPr>
      <w:rFonts w:ascii="Arial Black" w:hAnsi="Arial Black"/>
      <w:spacing w:val="-10"/>
      <w:kern w:val="28"/>
      <w:sz w:val="24"/>
    </w:rPr>
  </w:style>
  <w:style w:type="paragraph" w:styleId="Heading3">
    <w:name w:val="heading 3"/>
    <w:basedOn w:val="Normal"/>
    <w:next w:val="BodyText"/>
    <w:qFormat/>
    <w:rsid w:val="00161C0E"/>
    <w:pPr>
      <w:keepNext/>
      <w:keepLines/>
      <w:numPr>
        <w:ilvl w:val="2"/>
        <w:numId w:val="1"/>
      </w:numPr>
      <w:spacing w:before="120" w:line="180" w:lineRule="atLeast"/>
      <w:outlineLvl w:val="2"/>
    </w:pPr>
    <w:rPr>
      <w:rFonts w:ascii="Arial Black" w:hAnsi="Arial Black"/>
      <w:kern w:val="28"/>
      <w:sz w:val="24"/>
    </w:rPr>
  </w:style>
  <w:style w:type="paragraph" w:styleId="Heading4">
    <w:name w:val="heading 4"/>
    <w:basedOn w:val="Normal"/>
    <w:next w:val="BodyText"/>
    <w:qFormat/>
    <w:rsid w:val="00161C0E"/>
    <w:pPr>
      <w:keepNext/>
      <w:keepLines/>
      <w:numPr>
        <w:ilvl w:val="3"/>
        <w:numId w:val="1"/>
      </w:numPr>
      <w:spacing w:before="120" w:line="180" w:lineRule="atLeast"/>
      <w:outlineLvl w:val="3"/>
    </w:pPr>
    <w:rPr>
      <w:rFonts w:ascii="Arial Black" w:hAnsi="Arial Black"/>
      <w:spacing w:val="-2"/>
      <w:kern w:val="28"/>
      <w:sz w:val="18"/>
    </w:rPr>
  </w:style>
  <w:style w:type="paragraph" w:styleId="Heading5">
    <w:name w:val="heading 5"/>
    <w:basedOn w:val="Normal"/>
    <w:next w:val="BodyText"/>
    <w:qFormat/>
    <w:rsid w:val="00161C0E"/>
    <w:pPr>
      <w:keepNext/>
      <w:keepLines/>
      <w:numPr>
        <w:ilvl w:val="4"/>
        <w:numId w:val="1"/>
      </w:numPr>
      <w:spacing w:before="120" w:line="180" w:lineRule="atLeast"/>
      <w:outlineLvl w:val="4"/>
    </w:pPr>
    <w:rPr>
      <w:rFonts w:ascii="Arial Black" w:hAnsi="Arial Black"/>
      <w:spacing w:val="-2"/>
      <w:kern w:val="28"/>
      <w:sz w:val="18"/>
    </w:rPr>
  </w:style>
  <w:style w:type="paragraph" w:styleId="Heading6">
    <w:name w:val="heading 6"/>
    <w:basedOn w:val="Normal"/>
    <w:next w:val="BodyText"/>
    <w:qFormat/>
    <w:rsid w:val="00161C0E"/>
    <w:pPr>
      <w:keepNext/>
      <w:keepLines/>
      <w:numPr>
        <w:ilvl w:val="5"/>
        <w:numId w:val="1"/>
      </w:numPr>
      <w:spacing w:before="120" w:line="180" w:lineRule="atLeast"/>
      <w:outlineLvl w:val="5"/>
    </w:pPr>
    <w:rPr>
      <w:rFonts w:ascii="Arial Black" w:hAnsi="Arial Black"/>
      <w:spacing w:val="-4"/>
      <w:kern w:val="28"/>
      <w:sz w:val="18"/>
    </w:rPr>
  </w:style>
  <w:style w:type="paragraph" w:styleId="Heading7">
    <w:name w:val="heading 7"/>
    <w:basedOn w:val="Normal"/>
    <w:next w:val="BodyText"/>
    <w:qFormat/>
    <w:rsid w:val="00161C0E"/>
    <w:pPr>
      <w:keepNext/>
      <w:keepLines/>
      <w:numPr>
        <w:ilvl w:val="6"/>
        <w:numId w:val="1"/>
      </w:numPr>
      <w:spacing w:before="120" w:line="180" w:lineRule="atLeast"/>
      <w:outlineLvl w:val="6"/>
    </w:pPr>
    <w:rPr>
      <w:rFonts w:ascii="Arial Black" w:hAnsi="Arial Black"/>
      <w:spacing w:val="-4"/>
      <w:kern w:val="28"/>
      <w:sz w:val="18"/>
    </w:rPr>
  </w:style>
  <w:style w:type="paragraph" w:styleId="Heading8">
    <w:name w:val="heading 8"/>
    <w:basedOn w:val="Normal"/>
    <w:next w:val="BodyText"/>
    <w:qFormat/>
    <w:rsid w:val="00161C0E"/>
    <w:pPr>
      <w:keepNext/>
      <w:keepLines/>
      <w:numPr>
        <w:ilvl w:val="7"/>
        <w:numId w:val="1"/>
      </w:numPr>
      <w:spacing w:before="120" w:line="180" w:lineRule="atLeast"/>
      <w:outlineLvl w:val="7"/>
    </w:pPr>
    <w:rPr>
      <w:rFonts w:ascii="Arial Black" w:hAnsi="Arial Black"/>
      <w:spacing w:val="-4"/>
      <w:kern w:val="28"/>
      <w:sz w:val="18"/>
    </w:rPr>
  </w:style>
  <w:style w:type="paragraph" w:styleId="Heading9">
    <w:name w:val="heading 9"/>
    <w:basedOn w:val="Normal"/>
    <w:next w:val="BodyText"/>
    <w:qFormat/>
    <w:rsid w:val="00161C0E"/>
    <w:pPr>
      <w:keepNext/>
      <w:keepLines/>
      <w:numPr>
        <w:ilvl w:val="8"/>
        <w:numId w:val="1"/>
      </w:numPr>
      <w:spacing w:before="120" w:line="180" w:lineRule="atLeast"/>
      <w:outlineLvl w:val="8"/>
    </w:pPr>
    <w:rPr>
      <w:rFonts w:ascii="Arial Black" w:hAnsi="Arial Black"/>
      <w:spacing w:val="-4"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semiHidden/>
    <w:rsid w:val="00161C0E"/>
    <w:pPr>
      <w:tabs>
        <w:tab w:val="right" w:leader="dot" w:pos="6480"/>
      </w:tabs>
      <w:spacing w:after="240" w:line="240" w:lineRule="atLeast"/>
    </w:pPr>
    <w:rPr>
      <w:spacing w:val="-4"/>
    </w:rPr>
  </w:style>
  <w:style w:type="paragraph" w:styleId="BodyText">
    <w:name w:val="Body Text"/>
    <w:basedOn w:val="Normal"/>
    <w:rsid w:val="00161C0E"/>
    <w:pPr>
      <w:spacing w:after="120"/>
    </w:pPr>
  </w:style>
  <w:style w:type="paragraph" w:styleId="Header">
    <w:name w:val="header"/>
    <w:basedOn w:val="Normal"/>
    <w:rsid w:val="00161C0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61C0E"/>
    <w:pPr>
      <w:tabs>
        <w:tab w:val="center" w:pos="4320"/>
        <w:tab w:val="right" w:pos="8640"/>
      </w:tabs>
    </w:pPr>
  </w:style>
  <w:style w:type="character" w:styleId="Emphasis">
    <w:name w:val="Emphasis"/>
    <w:basedOn w:val="DefaultParagraphFont"/>
    <w:qFormat/>
    <w:rsid w:val="009961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grig\AppData\Local\Temp\343804e8-2f1f-470c-a01f-ba8e0a4b4acb_ICTPRG437%20-%20ASDS%20-%20Assessment%20Templates%20(1).zip.acb\ICTPRG437%20-%20ASDS%20-%20Assessment%20Templates\ITWorks_MAP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4FCA24CEBDDB429BFE595ADD8B89A1" ma:contentTypeVersion="10" ma:contentTypeDescription="Create a new document." ma:contentTypeScope="" ma:versionID="a8039bd0069a9e6ad76d1a29db043c36">
  <xsd:schema xmlns:xsd="http://www.w3.org/2001/XMLSchema" xmlns:xs="http://www.w3.org/2001/XMLSchema" xmlns:p="http://schemas.microsoft.com/office/2006/metadata/properties" xmlns:ns3="4265fd9e-2ca7-4fb3-a79d-52ae7797dee8" targetNamespace="http://schemas.microsoft.com/office/2006/metadata/properties" ma:root="true" ma:fieldsID="67205e2559457d64316380cdfd409b31" ns3:_="">
    <xsd:import namespace="4265fd9e-2ca7-4fb3-a79d-52ae7797de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5fd9e-2ca7-4fb3-a79d-52ae7797d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483EA2-349A-4399-9039-6A87653D07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B21F19E-AE2A-42C1-9604-394EBAB35B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65fd9e-2ca7-4fb3-a79d-52ae7797de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034C84-2887-4E5C-987B-AC7BA919D1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ITWorks_MAP_Template</Template>
  <TotalTime>37</TotalTime>
  <Pages>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Visual Basic</vt:lpstr>
    </vt:vector>
  </TitlesOfParts>
  <Company>TAFESA - Adelaide South</Company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Basic</dc:title>
  <dc:creator>Travis Griggs</dc:creator>
  <cp:lastModifiedBy>tgriggs1964@gmail.com</cp:lastModifiedBy>
  <cp:revision>6</cp:revision>
  <cp:lastPrinted>2008-07-31T04:35:00Z</cp:lastPrinted>
  <dcterms:created xsi:type="dcterms:W3CDTF">2024-03-03T15:09:00Z</dcterms:created>
  <dcterms:modified xsi:type="dcterms:W3CDTF">2024-03-20T14:24:00Z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0x010100124FCA24CEBDDB429BFE595ADD8B89A1</vt:lpwstr>
  </property>
  <property fmtid="{D5CDD505-2E9C-101B-9397-08002B2CF9AE}" pid="3" name="ClassificationContentMarkingHeaderShapeIds">
    <vt:lpwstr>3,4,5</vt:lpwstr>
  </property>
  <property fmtid="{D5CDD505-2E9C-101B-9397-08002B2CF9AE}" pid="4" name="ClassificationContentMarkingHeaderFontProps">
    <vt:lpwstr>#ff0000,14,Calibri</vt:lpwstr>
  </property>
  <property fmtid="{D5CDD505-2E9C-101B-9397-08002B2CF9AE}" pid="5" name="ClassificationContentMarkingHeaderText">
    <vt:lpwstr>OFFICIAL</vt:lpwstr>
  </property>
  <property fmtid="{D5CDD505-2E9C-101B-9397-08002B2CF9AE}" pid="6" name="MSIP_Label_cadccb89-6645-4547-a418-b9839adf4510_Enabled">
    <vt:lpwstr>true</vt:lpwstr>
  </property>
  <property fmtid="{D5CDD505-2E9C-101B-9397-08002B2CF9AE}" pid="7" name="MSIP_Label_cadccb89-6645-4547-a418-b9839adf4510_SetDate">
    <vt:lpwstr>2023-07-28T03:44:38Z</vt:lpwstr>
  </property>
  <property fmtid="{D5CDD505-2E9C-101B-9397-08002B2CF9AE}" pid="8" name="MSIP_Label_cadccb89-6645-4547-a418-b9839adf4510_Method">
    <vt:lpwstr>Standard</vt:lpwstr>
  </property>
  <property fmtid="{D5CDD505-2E9C-101B-9397-08002B2CF9AE}" pid="9" name="MSIP_Label_cadccb89-6645-4547-a418-b9839adf4510_Name">
    <vt:lpwstr>official</vt:lpwstr>
  </property>
  <property fmtid="{D5CDD505-2E9C-101B-9397-08002B2CF9AE}" pid="10" name="MSIP_Label_cadccb89-6645-4547-a418-b9839adf4510_SiteId">
    <vt:lpwstr>6f40af2a-bd43-4f5f-b217-f5448356ea1e</vt:lpwstr>
  </property>
  <property fmtid="{D5CDD505-2E9C-101B-9397-08002B2CF9AE}" pid="11" name="MSIP_Label_cadccb89-6645-4547-a418-b9839adf4510_ActionId">
    <vt:lpwstr>7ff44d17-5e60-418f-befa-7744e2ab09cd</vt:lpwstr>
  </property>
  <property fmtid="{D5CDD505-2E9C-101B-9397-08002B2CF9AE}" pid="12" name="MSIP_Label_cadccb89-6645-4547-a418-b9839adf4510_ContentBits">
    <vt:lpwstr>1</vt:lpwstr>
  </property>
</Properties>
</file>